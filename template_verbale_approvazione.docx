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90B62" w:rsidP="1A1D24B0" w:rsidRDefault="00290B62" w14:paraId="53177073" w14:textId="14536EA7">
      <w:pPr>
        <w:spacing w:line="480" w:lineRule="auto"/>
        <w:jc w:val="both"/>
        <w:rPr>
          <w:b w:val="1"/>
          <w:bCs w:val="1"/>
          <w:sz w:val="24"/>
          <w:szCs w:val="24"/>
        </w:rPr>
      </w:pPr>
      <w:r>
        <w:t>Verbale del  {{ data_oggi }}</w:t>
      </w:r>
    </w:p>
    <w:p w:rsidR="00290B62" w:rsidP="00290B62" w:rsidRDefault="00290B62" w14:paraId="4541DDE5" w14:textId="77777777">
      <w:pPr>
        <w:spacing w:line="480" w:lineRule="auto"/>
        <w:jc w:val="both"/>
      </w:pPr>
    </w:p>
    <w:p w:rsidR="00290B62" w:rsidP="1A1D24B0" w:rsidRDefault="00290B62" w14:paraId="0AEA662C" w14:textId="6F6B840F">
      <w:pPr>
        <w:tabs>
          <w:tab w:val="left" w:leader="none" w:pos="2160"/>
          <w:tab w:val="left" w:leader="none" w:pos="2760"/>
        </w:tabs>
        <w:ind w:left="0"/>
        <w:jc w:val="both"/>
        <w:rPr>
          <w:sz w:val="24"/>
          <w:szCs w:val="24"/>
        </w:rPr>
      </w:pPr>
      <w:r>
        <w:t xml:space="preserve">Ordine del giorno: </w:t>
        <w:tab/>
        <w:t>- approvazione bilancio anno {{ anno_consuntivo }}</w:t>
      </w:r>
    </w:p>
    <w:p w:rsidR="00290B62" w:rsidP="1A1D24B0" w:rsidRDefault="00290B62" w14:paraId="5D5E6080" w14:textId="554E3EF9">
      <w:pPr>
        <w:tabs>
          <w:tab w:val="left" w:leader="none" w:pos="2205"/>
        </w:tabs>
        <w:ind w:left="0" w:firstLine="2160"/>
        <w:jc w:val="both"/>
        <w:rPr>
          <w:sz w:val="24"/>
          <w:szCs w:val="24"/>
        </w:rPr>
      </w:pPr>
      <w:r>
        <w:t>- approvazione bilancio preventivo {{ anno_preventivo }}</w:t>
      </w:r>
    </w:p>
    <w:p w:rsidRPr="00D3280B" w:rsidR="00290B62" w:rsidP="1A1D24B0" w:rsidRDefault="00290B62" w14:paraId="08A90963" w14:textId="24744273">
      <w:pPr>
        <w:tabs>
          <w:tab w:val="left" w:leader="none" w:pos="2205"/>
          <w:tab w:val="left" w:leader="none" w:pos="2760"/>
        </w:tabs>
        <w:ind w:left="1451" w:firstLine="709"/>
        <w:jc w:val="both"/>
        <w:rPr>
          <w:sz w:val="24"/>
          <w:szCs w:val="24"/>
        </w:rPr>
      </w:pPr>
      <w:r w:rsidRPr="1A1D24B0" w:rsidR="08C16306">
        <w:rPr>
          <w:sz w:val="24"/>
          <w:szCs w:val="24"/>
        </w:rPr>
        <w:t xml:space="preserve">- </w:t>
      </w:r>
      <w:r w:rsidRPr="1A1D24B0" w:rsidR="00290B62">
        <w:rPr>
          <w:sz w:val="24"/>
          <w:szCs w:val="24"/>
        </w:rPr>
        <w:t>varie ed eventuali</w:t>
      </w:r>
    </w:p>
    <w:p w:rsidR="00290B62" w:rsidP="1A1D24B0" w:rsidRDefault="00290B62" w14:paraId="57D9CA3E" w14:textId="77777777">
      <w:pPr>
        <w:tabs>
          <w:tab w:val="left" w:leader="none" w:pos="2205"/>
        </w:tabs>
        <w:ind w:left="0"/>
        <w:jc w:val="both"/>
      </w:pPr>
    </w:p>
    <w:p w:rsidR="00290B62" w:rsidP="00290B62" w:rsidRDefault="00290B62" w14:paraId="59309DF7" w14:textId="26686E75">
      <w:pPr>
        <w:spacing w:line="360" w:lineRule="auto"/>
        <w:ind w:left="2160" w:hanging="2160"/>
        <w:jc w:val="both"/>
      </w:pPr>
      <w:r>
        <w:rPr>
          <w:b/>
          <w:sz w:val="24"/>
          <w:szCs w:val="24"/>
        </w:rPr>
        <w:t>Presenti: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Folini Carlo, Paruscio Barbara, Ferrari Erica, Andreossi Laila, </w:t>
      </w:r>
      <w:r w:rsidR="00565C72">
        <w:rPr>
          <w:sz w:val="24"/>
          <w:szCs w:val="24"/>
        </w:rPr>
        <w:t>Previsdomini Enia, Della Valle Angela</w:t>
      </w:r>
      <w:r w:rsidR="007F2AA0">
        <w:rPr>
          <w:sz w:val="24"/>
          <w:szCs w:val="24"/>
        </w:rPr>
        <w:t>, Simonini Elena</w:t>
      </w:r>
    </w:p>
    <w:p w:rsidR="00290B62" w:rsidP="00290B62" w:rsidRDefault="00290B62" w14:paraId="3928E6B8" w14:textId="77777777">
      <w:pPr>
        <w:spacing w:line="360" w:lineRule="auto"/>
        <w:ind w:left="2160" w:hanging="2160"/>
        <w:jc w:val="both"/>
      </w:pPr>
    </w:p>
    <w:p w:rsidR="00290B62" w:rsidP="00290B62" w:rsidRDefault="00290B62" w14:paraId="71280073" w14:textId="3D0B3E7F">
      <w:pPr>
        <w:spacing w:line="360" w:lineRule="auto"/>
        <w:jc w:val="both"/>
      </w:pPr>
      <w:r>
        <w:t>In data odierna alle ore 21.00, in via Grande n.50 a Castionetto di Chiuro, si è riunita l’assemblea dei soci dell’Associazione “{{ ente }}” .</w:t>
      </w:r>
    </w:p>
    <w:p w:rsidR="00290B62" w:rsidP="00290B62" w:rsidRDefault="00290B62" w14:paraId="26A6334A" w14:textId="77777777">
      <w:pPr>
        <w:spacing w:line="360" w:lineRule="auto"/>
        <w:jc w:val="both"/>
      </w:pPr>
      <w:r>
        <w:rPr>
          <w:sz w:val="24"/>
          <w:szCs w:val="24"/>
        </w:rPr>
        <w:t xml:space="preserve">All’incontro era presente la maggioranza dei soci e pertanto la seduta è da ritenersi valida. </w:t>
      </w:r>
    </w:p>
    <w:p w:rsidR="00290B62" w:rsidP="00290B62" w:rsidRDefault="00290B62" w14:paraId="510A6CEE" w14:textId="51EB72D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Il Presidente, seguendo l’ordine del giorno, ha provveduto ad illustrare ai soci le differenti voci del bilancio</w:t>
      </w:r>
      <w:r w:rsidR="00341FD1">
        <w:rPr>
          <w:sz w:val="24"/>
          <w:szCs w:val="24"/>
        </w:rPr>
        <w:t xml:space="preserve"> </w:t>
      </w:r>
      <w:r w:rsidR="000D4DCD">
        <w:rPr>
          <w:sz w:val="24"/>
          <w:szCs w:val="24"/>
        </w:rPr>
        <w:t>allegato</w:t>
      </w:r>
      <w:r>
        <w:rPr>
          <w:sz w:val="24"/>
          <w:szCs w:val="24"/>
        </w:rPr>
        <w:t>.</w:t>
      </w:r>
    </w:p>
    <w:p w:rsidR="00290B62" w:rsidP="00290B62" w:rsidRDefault="000D4DCD" w14:paraId="71325698" w14:textId="209F75B7">
      <w:pPr>
        <w:spacing w:line="360" w:lineRule="auto"/>
        <w:jc w:val="both"/>
      </w:pPr>
      <w:r>
        <w:rPr>
          <w:sz w:val="24"/>
          <w:szCs w:val="24"/>
        </w:rPr>
        <w:t xml:space="preserve">Ha altresì illustrato il bilancio preventivo </w:t>
      </w:r>
      <w:r w:rsidR="005B40F2">
        <w:rPr>
          <w:sz w:val="24"/>
          <w:szCs w:val="24"/>
        </w:rPr>
        <w:t>per il corrente anno.</w:t>
      </w:r>
    </w:p>
    <w:p w:rsidR="00290B62" w:rsidP="00290B62" w:rsidRDefault="00290B62" w14:paraId="333104BF" w14:textId="77777777">
      <w:pPr>
        <w:spacing w:line="360" w:lineRule="auto"/>
        <w:jc w:val="both"/>
        <w:rPr>
          <w:sz w:val="24"/>
          <w:szCs w:val="24"/>
        </w:rPr>
      </w:pPr>
      <w:r>
        <w:t xml:space="preserve">Al termine dell’esposizione i soci hanno approvato i bilanci. {{ frase_saldo }}. </w:t>
      </w:r>
    </w:p>
    <w:p w:rsidR="00C74A90" w:rsidP="00290B62" w:rsidRDefault="00856415" w14:paraId="6B70239F" w14:textId="5E5CE0AD">
      <w:pPr>
        <w:spacing w:line="360" w:lineRule="auto"/>
        <w:jc w:val="both"/>
      </w:pPr>
      <w:r w:rsidRPr="1A1D24B0" w:rsidR="00856415">
        <w:rPr>
          <w:sz w:val="24"/>
          <w:szCs w:val="24"/>
        </w:rPr>
        <w:t xml:space="preserve">Con l’occasione tutti i soci versano la quota </w:t>
      </w:r>
      <w:r w:rsidRPr="1A1D24B0" w:rsidR="006E39BD">
        <w:rPr>
          <w:sz w:val="24"/>
          <w:szCs w:val="24"/>
        </w:rPr>
        <w:t>di 5€ per un totale di 35€</w:t>
      </w:r>
      <w:r w:rsidRPr="1A1D24B0" w:rsidR="006402DC">
        <w:rPr>
          <w:sz w:val="24"/>
          <w:szCs w:val="24"/>
        </w:rPr>
        <w:t>.</w:t>
      </w:r>
    </w:p>
    <w:p w:rsidR="2AF5F76E" w:rsidP="1A1D24B0" w:rsidRDefault="2AF5F76E" w14:paraId="3E6C22A2" w14:textId="2E041838">
      <w:pPr>
        <w:spacing w:line="360" w:lineRule="auto"/>
        <w:jc w:val="both"/>
        <w:rPr>
          <w:sz w:val="24"/>
          <w:szCs w:val="24"/>
        </w:rPr>
      </w:pPr>
      <w:r w:rsidRPr="1A1D24B0" w:rsidR="2AF5F76E">
        <w:rPr>
          <w:sz w:val="24"/>
          <w:szCs w:val="24"/>
        </w:rPr>
        <w:t xml:space="preserve">Avendo anticipato i pagamenti relativi al sito web, </w:t>
      </w:r>
      <w:r w:rsidRPr="1A1D24B0" w:rsidR="745DBCBD">
        <w:rPr>
          <w:sz w:val="24"/>
          <w:szCs w:val="24"/>
        </w:rPr>
        <w:t xml:space="preserve">Carlo Folini </w:t>
      </w:r>
      <w:r w:rsidRPr="1A1D24B0" w:rsidR="70DDC032">
        <w:rPr>
          <w:sz w:val="24"/>
          <w:szCs w:val="24"/>
        </w:rPr>
        <w:t>riceve 50,2€.</w:t>
      </w:r>
    </w:p>
    <w:p w:rsidR="0C46C6E7" w:rsidP="1A1D24B0" w:rsidRDefault="0C46C6E7" w14:paraId="3710A43B" w14:textId="62E3C512">
      <w:pPr>
        <w:spacing w:line="360" w:lineRule="auto"/>
        <w:jc w:val="both"/>
        <w:rPr>
          <w:sz w:val="24"/>
          <w:szCs w:val="24"/>
        </w:rPr>
      </w:pPr>
      <w:r w:rsidRPr="1A1D24B0" w:rsidR="0C46C6E7">
        <w:rPr>
          <w:sz w:val="24"/>
          <w:szCs w:val="24"/>
        </w:rPr>
        <w:t xml:space="preserve">Nel bilancio preventivo sono state aggiunte delle spese vista la presentazione della domanda alla fondazione </w:t>
      </w:r>
      <w:r w:rsidRPr="1A1D24B0" w:rsidR="0C46C6E7">
        <w:rPr>
          <w:sz w:val="24"/>
          <w:szCs w:val="24"/>
        </w:rPr>
        <w:t>ProValtellina</w:t>
      </w:r>
      <w:r w:rsidRPr="1A1D24B0" w:rsidR="31CB47DA">
        <w:rPr>
          <w:sz w:val="24"/>
          <w:szCs w:val="24"/>
        </w:rPr>
        <w:t>, fatta</w:t>
      </w:r>
      <w:r w:rsidRPr="1A1D24B0" w:rsidR="0C46C6E7">
        <w:rPr>
          <w:sz w:val="24"/>
          <w:szCs w:val="24"/>
        </w:rPr>
        <w:t xml:space="preserve"> in collaborazione con il comune di Chiuro</w:t>
      </w:r>
      <w:r w:rsidRPr="1A1D24B0" w:rsidR="6EA1E828">
        <w:rPr>
          <w:sz w:val="24"/>
          <w:szCs w:val="24"/>
        </w:rPr>
        <w:t>. Si è in attesa di sapere se tale domanda è stata accolta.</w:t>
      </w:r>
    </w:p>
    <w:p w:rsidR="00290B62" w:rsidP="00290B62" w:rsidRDefault="00290B62" w14:paraId="7A8FF337" w14:textId="57A6A6B7">
      <w:pPr>
        <w:spacing w:line="360" w:lineRule="auto"/>
        <w:jc w:val="both"/>
      </w:pPr>
      <w:r>
        <w:rPr>
          <w:sz w:val="24"/>
          <w:szCs w:val="24"/>
        </w:rPr>
        <w:t xml:space="preserve">La seduta è tolta alle ore </w:t>
      </w:r>
      <w:r w:rsidR="005B40F2">
        <w:rPr>
          <w:sz w:val="24"/>
          <w:szCs w:val="24"/>
        </w:rPr>
        <w:t>22</w:t>
      </w:r>
      <w:r>
        <w:rPr>
          <w:sz w:val="24"/>
          <w:szCs w:val="24"/>
        </w:rPr>
        <w:t>.</w:t>
      </w:r>
      <w:r w:rsidR="005B40F2">
        <w:rPr>
          <w:sz w:val="24"/>
          <w:szCs w:val="24"/>
        </w:rPr>
        <w:t>0</w:t>
      </w:r>
      <w:r>
        <w:rPr>
          <w:sz w:val="24"/>
          <w:szCs w:val="24"/>
        </w:rPr>
        <w:t>0</w:t>
      </w:r>
    </w:p>
    <w:p w:rsidR="00290B62" w:rsidP="00290B62" w:rsidRDefault="00290B62" w14:paraId="7F729164" w14:textId="77777777">
      <w:pPr>
        <w:spacing w:line="480" w:lineRule="auto"/>
        <w:jc w:val="both"/>
      </w:pPr>
      <w:r>
        <w:t>Il segretario</w:t>
        <w:tab/>
        <w:tab/>
        <w:tab/>
        <w:tab/>
        <w:tab/>
        <w:t>Il presidente</w:t>
        <w:br/>
        <w:br/>
        <w:br/>
        <w:t>{{ firme[1] if firme|length &gt; 1 else '_______________________' }}</w:t>
        <w:tab/>
        <w:tab/>
        <w:tab/>
        <w:tab/>
        <w:t>{{ firme[0] if firme|length &gt; 0 else '_______________________' }}</w:t>
      </w:r>
    </w:p>
    <w:p w:rsidR="00B268AF" w:rsidP="00C12007" w:rsidRDefault="00B268AF" w14:paraId="4B1144D1" w14:textId="77777777">
      <w:pPr>
        <w:pStyle w:val="Title"/>
        <w:tabs>
          <w:tab w:val="left" w:pos="5103"/>
        </w:tabs>
        <w:jc w:val="left"/>
        <w:rPr>
          <w:sz w:val="28"/>
        </w:rPr>
      </w:pPr>
    </w:p>
    <w:p w:rsidRPr="00A81038" w:rsidR="00A81038" w:rsidP="005A37BE" w:rsidRDefault="00B268AF" w14:paraId="4B1144D2" w14:textId="77777777">
      <w:pPr>
        <w:pStyle w:val="Title"/>
        <w:tabs>
          <w:tab w:val="left" w:pos="5103"/>
        </w:tabs>
        <w:jc w:val="left"/>
        <w:rPr>
          <w:sz w:val="28"/>
          <w:szCs w:val="28"/>
        </w:rPr>
      </w:pPr>
      <w:r>
        <w:rPr>
          <w:rFonts w:ascii="Times New Roman" w:hAnsi="Times New Roman"/>
          <w:sz w:val="28"/>
        </w:rPr>
        <w:tab/>
      </w:r>
      <w:r w:rsidR="00A81038">
        <w:rPr>
          <w:sz w:val="28"/>
          <w:szCs w:val="28"/>
        </w:rPr>
        <w:t xml:space="preserve"> </w:t>
      </w:r>
    </w:p>
    <w:p w:rsidR="00B268AF" w:rsidP="00C12007" w:rsidRDefault="00B268AF" w14:paraId="4B1144D3" w14:textId="77777777">
      <w:pPr>
        <w:pStyle w:val="Title"/>
        <w:tabs>
          <w:tab w:val="left" w:pos="5103"/>
        </w:tabs>
        <w:jc w:val="left"/>
        <w:rPr>
          <w:sz w:val="28"/>
        </w:rPr>
      </w:pPr>
    </w:p>
    <w:p w:rsidR="008E3D9A" w:rsidRDefault="008E3D9A" w14:paraId="4B1144D4" w14:textId="77777777">
      <w:pPr>
        <w:pStyle w:val="Testo"/>
        <w:jc w:val="right"/>
        <w:rPr>
          <w:b/>
        </w:rPr>
      </w:pPr>
    </w:p>
    <w:p w:rsidR="008E3D9A" w:rsidRDefault="008E3D9A" w14:paraId="4B1144D5" w14:textId="77777777">
      <w:pPr>
        <w:pStyle w:val="Testo"/>
        <w:jc w:val="right"/>
        <w:rPr>
          <w:b/>
        </w:rPr>
      </w:pPr>
    </w:p>
    <w:p w:rsidR="00A965A2" w:rsidRDefault="00A965A2" w14:paraId="4B1144D6" w14:textId="77777777">
      <w:pPr>
        <w:pStyle w:val="Testo"/>
        <w:jc w:val="right"/>
        <w:rPr>
          <w:b/>
        </w:rPr>
      </w:pPr>
    </w:p>
    <w:p w:rsidR="00A965A2" w:rsidRDefault="00A965A2" w14:paraId="4B1144D7" w14:textId="77777777">
      <w:pPr>
        <w:pStyle w:val="Testo"/>
        <w:jc w:val="right"/>
        <w:rPr>
          <w:b/>
        </w:rPr>
      </w:pPr>
    </w:p>
    <w:p w:rsidR="00A965A2" w:rsidRDefault="00A965A2" w14:paraId="4B1144D8" w14:textId="77777777">
      <w:pPr>
        <w:pStyle w:val="Testo"/>
        <w:jc w:val="right"/>
        <w:rPr>
          <w:b/>
        </w:rPr>
      </w:pPr>
    </w:p>
    <w:p w:rsidR="00A965A2" w:rsidRDefault="00A965A2" w14:paraId="4B1144D9" w14:textId="77777777">
      <w:pPr>
        <w:pStyle w:val="Testo"/>
        <w:jc w:val="right"/>
        <w:rPr>
          <w:b/>
        </w:rPr>
      </w:pPr>
    </w:p>
    <w:p w:rsidR="00A965A2" w:rsidRDefault="00A965A2" w14:paraId="4B1144DA" w14:textId="77777777">
      <w:pPr>
        <w:pStyle w:val="Testo"/>
        <w:jc w:val="right"/>
        <w:rPr>
          <w:b/>
        </w:rPr>
      </w:pPr>
    </w:p>
    <w:sectPr w:rsidR="00A965A2" w:rsidSect="005A37BE">
      <w:headerReference w:type="default" r:id="rId7"/>
      <w:footerReference w:type="even" r:id="rId8"/>
      <w:footerReference w:type="default" r:id="rId9"/>
      <w:pgSz w:w="11906" w:h="16838" w:orient="portrait"/>
      <w:pgMar w:top="720" w:right="720" w:bottom="720" w:left="720" w:header="576" w:footer="14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B13EC" w:rsidRDefault="001B13EC" w14:paraId="2DBC2CBB" w14:textId="77777777">
      <w:r>
        <w:separator/>
      </w:r>
    </w:p>
  </w:endnote>
  <w:endnote w:type="continuationSeparator" w:id="0">
    <w:p w:rsidR="001B13EC" w:rsidRDefault="001B13EC" w14:paraId="3144448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ernhardFashion BT">
    <w:panose1 w:val="04030205020B02020502"/>
    <w:charset w:val="00"/>
    <w:family w:val="decorative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E3D9A" w:rsidRDefault="000B4A24" w14:paraId="4B1144E1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 w:rsidR="008E3D9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E3D9A" w:rsidRDefault="008E3D9A" w14:paraId="4B1144E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C92C5D" w:rsidR="00C92C5D" w:rsidP="1A1D24B0" w:rsidRDefault="00C92C5D" w14:paraId="4B1144E4" w14:textId="65E455D9">
    <w:pPr>
      <w:pStyle w:val="Title"/>
      <w:tabs>
        <w:tab w:val="left" w:pos="7371"/>
      </w:tabs>
      <w:jc w:val="left"/>
      <w:rPr>
        <w:rFonts w:ascii="Times New Roman" w:hAnsi="Times New Roman"/>
        <w:sz w:val="20"/>
        <w:szCs w:val="20"/>
      </w:rPr>
    </w:pPr>
    <w:r w:rsidRPr="1A1D24B0" w:rsidR="1A1D24B0">
      <w:rPr>
        <w:rFonts w:ascii="Times New Roman" w:hAnsi="Times New Roman"/>
        <w:sz w:val="20"/>
        <w:szCs w:val="20"/>
      </w:rPr>
      <w:t>Vi</w:t>
    </w:r>
    <w:r w:rsidRPr="1A1D24B0" w:rsidR="1A1D24B0">
      <w:rPr>
        <w:rFonts w:ascii="Times New Roman" w:hAnsi="Times New Roman"/>
        <w:sz w:val="20"/>
        <w:szCs w:val="20"/>
      </w:rPr>
      <w:t>colo S. Gregorio</w:t>
    </w:r>
    <w:r w:rsidRPr="1A1D24B0" w:rsidR="1A1D24B0">
      <w:rPr>
        <w:rFonts w:ascii="Times New Roman" w:hAnsi="Times New Roman"/>
        <w:sz w:val="20"/>
        <w:szCs w:val="20"/>
      </w:rPr>
      <w:t>, 1</w:t>
    </w:r>
    <w:r w:rsidRPr="1A1D24B0" w:rsidR="1A1D24B0">
      <w:rPr>
        <w:rFonts w:ascii="Times New Roman" w:hAnsi="Times New Roman"/>
        <w:sz w:val="20"/>
        <w:szCs w:val="20"/>
      </w:rPr>
      <w:t>0</w:t>
    </w:r>
    <w:r>
      <w:tab/>
    </w:r>
    <w:r w:rsidRPr="1A1D24B0" w:rsidR="1A1D24B0">
      <w:rPr>
        <w:rFonts w:ascii="Times New Roman" w:hAnsi="Times New Roman"/>
        <w:sz w:val="20"/>
        <w:szCs w:val="20"/>
      </w:rPr>
      <w:t>i</w:t>
    </w:r>
    <w:r w:rsidRPr="1A1D24B0" w:rsidR="1A1D24B0">
      <w:rPr>
        <w:rFonts w:ascii="Times New Roman" w:hAnsi="Times New Roman"/>
        <w:sz w:val="20"/>
        <w:szCs w:val="20"/>
      </w:rPr>
      <w:t>nfo</w:t>
    </w:r>
    <w:r w:rsidRPr="1A1D24B0" w:rsidR="1A1D24B0">
      <w:rPr>
        <w:rFonts w:ascii="Times New Roman" w:hAnsi="Times New Roman"/>
        <w:sz w:val="20"/>
        <w:szCs w:val="20"/>
      </w:rPr>
      <w:t>@</w:t>
    </w:r>
    <w:r w:rsidRPr="1A1D24B0" w:rsidR="1A1D24B0">
      <w:rPr>
        <w:rFonts w:ascii="Times New Roman" w:hAnsi="Times New Roman"/>
        <w:sz w:val="20"/>
        <w:szCs w:val="20"/>
      </w:rPr>
      <w:t>vialeformica.org</w:t>
    </w:r>
  </w:p>
  <w:p w:rsidRPr="00C92C5D" w:rsidR="00C92C5D" w:rsidP="1A1D24B0" w:rsidRDefault="00C92C5D" w14:paraId="4B1144E5" w14:textId="265CFE77">
    <w:pPr>
      <w:pStyle w:val="Title"/>
      <w:tabs>
        <w:tab w:val="left" w:pos="7371"/>
      </w:tabs>
      <w:jc w:val="left"/>
      <w:rPr>
        <w:rFonts w:ascii="Times New Roman" w:hAnsi="Times New Roman"/>
        <w:sz w:val="20"/>
        <w:szCs w:val="20"/>
      </w:rPr>
    </w:pPr>
    <w:r w:rsidRPr="1A1D24B0" w:rsidR="1A1D24B0">
      <w:rPr>
        <w:rFonts w:ascii="Times New Roman" w:hAnsi="Times New Roman"/>
        <w:sz w:val="20"/>
        <w:szCs w:val="20"/>
      </w:rPr>
      <w:t>23030 Castionetto di Chiuro</w:t>
    </w:r>
    <w:r>
      <w:tab/>
    </w:r>
    <w:r w:rsidRPr="1A1D24B0" w:rsidR="1A1D24B0">
      <w:rPr>
        <w:rFonts w:ascii="Times New Roman" w:hAnsi="Times New Roman"/>
        <w:sz w:val="20"/>
        <w:szCs w:val="20"/>
      </w:rPr>
      <w:t>https://VialeFormica.org</w:t>
    </w:r>
  </w:p>
  <w:p w:rsidRPr="00C92C5D" w:rsidR="00C92C5D" w:rsidP="00C92C5D" w:rsidRDefault="00C92C5D" w14:paraId="4B1144E6" w14:textId="77777777">
    <w:pPr>
      <w:pStyle w:val="Title"/>
      <w:jc w:val="left"/>
      <w:rPr>
        <w:rFonts w:ascii="Times New Roman" w:hAnsi="Times New Roman"/>
        <w:sz w:val="20"/>
      </w:rPr>
    </w:pPr>
    <w:r w:rsidRPr="00C92C5D">
      <w:rPr>
        <w:rFonts w:ascii="Times New Roman" w:hAnsi="Times New Roman"/>
        <w:sz w:val="20"/>
      </w:rPr>
      <w:t xml:space="preserve">C.F. </w:t>
    </w:r>
    <w:r w:rsidR="00540263">
      <w:rPr>
        <w:rFonts w:ascii="Arial" w:hAnsi="Arial" w:cs="Arial"/>
        <w:sz w:val="20"/>
      </w:rPr>
      <w:t>93011210148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B13EC" w:rsidRDefault="001B13EC" w14:paraId="00DE3A1A" w14:textId="77777777">
      <w:r>
        <w:separator/>
      </w:r>
    </w:p>
  </w:footnote>
  <w:footnote w:type="continuationSeparator" w:id="0">
    <w:p w:rsidR="001B13EC" w:rsidRDefault="001B13EC" w14:paraId="6B17FCC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C30378" w:rsidP="006A7614" w:rsidRDefault="00F51E00" w14:paraId="4B1144E0" w14:textId="28F93CAC">
    <w:pPr>
      <w:pStyle w:val="Header"/>
      <w:spacing w:before="100" w:beforeAutospacing="1"/>
      <w:jc w:val="center"/>
    </w:pPr>
    <w:r>
      <w:rPr>
        <w:noProof/>
      </w:rPr>
      <w:drawing>
        <wp:inline distT="0" distB="0" distL="0" distR="0" wp14:anchorId="7C994F2C" wp14:editId="45C5F169">
          <wp:extent cx="1762125" cy="495300"/>
          <wp:effectExtent l="0" t="0" r="0" b="0"/>
          <wp:docPr id="928035923" name="Picture 928035923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8035923" name="Picture 928035923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2125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q7Mpqk5iT9wcDZ" int2:id="DoZk7tzc">
      <int2:state int2:type="AugLoop_Text_Critique" int2:value="Rejected"/>
    </int2:textHash>
    <int2:textHash int2:hashCode="9aLXtimdRY5Tbk" int2:id="0efnqXJS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217E2D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28876AFA"/>
    <w:multiLevelType w:val="hybridMultilevel"/>
    <w:tmpl w:val="8E5C083C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cs="Times New Roman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49340756"/>
    <w:multiLevelType w:val="multilevel"/>
    <w:tmpl w:val="36328CC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360" w:hanging="360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%2.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cs="Times New Roman"/>
      </w:rPr>
    </w:lvl>
  </w:abstractNum>
  <w:abstractNum w:abstractNumId="3" w15:restartNumberingAfterBreak="0">
    <w:nsid w:val="5ECA42C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617C2157"/>
    <w:multiLevelType w:val="singleLevel"/>
    <w:tmpl w:val="0410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5" w15:restartNumberingAfterBreak="0">
    <w:nsid w:val="6EDE096E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6" w15:restartNumberingAfterBreak="0">
    <w:nsid w:val="734447B3"/>
    <w:multiLevelType w:val="hybridMultilevel"/>
    <w:tmpl w:val="CCEE60B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74552337"/>
    <w:multiLevelType w:val="multilevel"/>
    <w:tmpl w:val="80B05798"/>
    <w:lvl w:ilvl="0">
      <w:start w:val="2008"/>
      <w:numFmt w:val="bullet"/>
      <w:lvlText w:val="-"/>
      <w:lvlJc w:val="left"/>
      <w:pPr>
        <w:ind w:left="2490" w:firstLine="2130"/>
      </w:pPr>
      <w:rPr>
        <w:rFonts w:ascii="Arial" w:hAnsi="Arial" w:eastAsia="Arial" w:cs="Arial"/>
        <w:vertAlign w:val="baseline"/>
      </w:rPr>
    </w:lvl>
    <w:lvl w:ilvl="1">
      <w:start w:val="1"/>
      <w:numFmt w:val="bullet"/>
      <w:lvlText w:val="o"/>
      <w:lvlJc w:val="left"/>
      <w:pPr>
        <w:ind w:left="3210" w:firstLine="2850"/>
      </w:pPr>
      <w:rPr>
        <w:rFonts w:ascii="Arial" w:hAnsi="Arial" w:eastAsia="Arial" w:cs="Arial"/>
        <w:vertAlign w:val="baseline"/>
      </w:rPr>
    </w:lvl>
    <w:lvl w:ilvl="2">
      <w:start w:val="1"/>
      <w:numFmt w:val="bullet"/>
      <w:lvlText w:val="▪"/>
      <w:lvlJc w:val="left"/>
      <w:pPr>
        <w:ind w:left="3930" w:firstLine="3570"/>
      </w:pPr>
      <w:rPr>
        <w:rFonts w:ascii="Arial" w:hAnsi="Arial" w:eastAsia="Arial" w:cs="Arial"/>
        <w:vertAlign w:val="baseline"/>
      </w:rPr>
    </w:lvl>
    <w:lvl w:ilvl="3">
      <w:start w:val="1"/>
      <w:numFmt w:val="bullet"/>
      <w:lvlText w:val="●"/>
      <w:lvlJc w:val="left"/>
      <w:pPr>
        <w:ind w:left="4650" w:firstLine="4290"/>
      </w:pPr>
      <w:rPr>
        <w:rFonts w:ascii="Arial" w:hAnsi="Arial" w:eastAsia="Arial" w:cs="Arial"/>
        <w:vertAlign w:val="baseline"/>
      </w:rPr>
    </w:lvl>
    <w:lvl w:ilvl="4">
      <w:start w:val="1"/>
      <w:numFmt w:val="bullet"/>
      <w:lvlText w:val="o"/>
      <w:lvlJc w:val="left"/>
      <w:pPr>
        <w:ind w:left="5370" w:firstLine="5010"/>
      </w:pPr>
      <w:rPr>
        <w:rFonts w:ascii="Arial" w:hAnsi="Arial" w:eastAsia="Arial" w:cs="Arial"/>
        <w:vertAlign w:val="baseline"/>
      </w:rPr>
    </w:lvl>
    <w:lvl w:ilvl="5">
      <w:start w:val="1"/>
      <w:numFmt w:val="bullet"/>
      <w:lvlText w:val="▪"/>
      <w:lvlJc w:val="left"/>
      <w:pPr>
        <w:ind w:left="6090" w:firstLine="5730"/>
      </w:pPr>
      <w:rPr>
        <w:rFonts w:ascii="Arial" w:hAnsi="Arial" w:eastAsia="Arial" w:cs="Arial"/>
        <w:vertAlign w:val="baseline"/>
      </w:rPr>
    </w:lvl>
    <w:lvl w:ilvl="6">
      <w:start w:val="1"/>
      <w:numFmt w:val="bullet"/>
      <w:lvlText w:val="●"/>
      <w:lvlJc w:val="left"/>
      <w:pPr>
        <w:ind w:left="6810" w:firstLine="6450"/>
      </w:pPr>
      <w:rPr>
        <w:rFonts w:ascii="Arial" w:hAnsi="Arial" w:eastAsia="Arial" w:cs="Arial"/>
        <w:vertAlign w:val="baseline"/>
      </w:rPr>
    </w:lvl>
    <w:lvl w:ilvl="7">
      <w:start w:val="1"/>
      <w:numFmt w:val="bullet"/>
      <w:lvlText w:val="o"/>
      <w:lvlJc w:val="left"/>
      <w:pPr>
        <w:ind w:left="7530" w:firstLine="7170"/>
      </w:pPr>
      <w:rPr>
        <w:rFonts w:ascii="Arial" w:hAnsi="Arial" w:eastAsia="Arial" w:cs="Arial"/>
        <w:vertAlign w:val="baseline"/>
      </w:rPr>
    </w:lvl>
    <w:lvl w:ilvl="8">
      <w:start w:val="1"/>
      <w:numFmt w:val="bullet"/>
      <w:lvlText w:val="▪"/>
      <w:lvlJc w:val="left"/>
      <w:pPr>
        <w:ind w:left="8250" w:firstLine="7890"/>
      </w:pPr>
      <w:rPr>
        <w:rFonts w:ascii="Arial" w:hAnsi="Arial" w:eastAsia="Arial" w:cs="Arial"/>
        <w:vertAlign w:val="baseline"/>
      </w:rPr>
    </w:lvl>
  </w:abstractNum>
  <w:abstractNum w:abstractNumId="8" w15:restartNumberingAfterBreak="0">
    <w:nsid w:val="79FE47C8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7D711C69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 w16cid:durableId="1457334125">
    <w:abstractNumId w:val="4"/>
  </w:num>
  <w:num w:numId="2" w16cid:durableId="650910622">
    <w:abstractNumId w:val="8"/>
  </w:num>
  <w:num w:numId="3" w16cid:durableId="162865512">
    <w:abstractNumId w:val="9"/>
  </w:num>
  <w:num w:numId="4" w16cid:durableId="596909149">
    <w:abstractNumId w:val="2"/>
  </w:num>
  <w:num w:numId="5" w16cid:durableId="355888428">
    <w:abstractNumId w:val="0"/>
  </w:num>
  <w:num w:numId="6" w16cid:durableId="1701976994">
    <w:abstractNumId w:val="3"/>
  </w:num>
  <w:num w:numId="7" w16cid:durableId="751659336">
    <w:abstractNumId w:val="5"/>
  </w:num>
  <w:num w:numId="8" w16cid:durableId="1720009650">
    <w:abstractNumId w:val="2"/>
  </w:num>
  <w:num w:numId="9" w16cid:durableId="1186290900">
    <w:abstractNumId w:val="2"/>
    <w:lvlOverride w:ilvl="0">
      <w:startOverride w:val="1"/>
    </w:lvlOverride>
  </w:num>
  <w:num w:numId="10" w16cid:durableId="21250170">
    <w:abstractNumId w:val="6"/>
  </w:num>
  <w:num w:numId="11" w16cid:durableId="1343125927">
    <w:abstractNumId w:val="1"/>
  </w:num>
  <w:num w:numId="12" w16cid:durableId="1396472952">
    <w:abstractNumId w:val="2"/>
  </w:num>
  <w:num w:numId="13" w16cid:durableId="754715340">
    <w:abstractNumId w:val="2"/>
  </w:num>
  <w:num w:numId="14" w16cid:durableId="988435522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hyphenationZone w:val="283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2A2C"/>
    <w:rsid w:val="000035E5"/>
    <w:rsid w:val="00024905"/>
    <w:rsid w:val="00034DAD"/>
    <w:rsid w:val="0005259E"/>
    <w:rsid w:val="00085D5D"/>
    <w:rsid w:val="000904F1"/>
    <w:rsid w:val="00094B90"/>
    <w:rsid w:val="000A7421"/>
    <w:rsid w:val="000B296C"/>
    <w:rsid w:val="000B4A24"/>
    <w:rsid w:val="000D260A"/>
    <w:rsid w:val="000D4DCD"/>
    <w:rsid w:val="000E2388"/>
    <w:rsid w:val="000F6B04"/>
    <w:rsid w:val="00136A3E"/>
    <w:rsid w:val="0014036E"/>
    <w:rsid w:val="00144B79"/>
    <w:rsid w:val="00157265"/>
    <w:rsid w:val="0016184E"/>
    <w:rsid w:val="001648B2"/>
    <w:rsid w:val="00172E75"/>
    <w:rsid w:val="001A1D78"/>
    <w:rsid w:val="001B13EC"/>
    <w:rsid w:val="001F4677"/>
    <w:rsid w:val="001F752C"/>
    <w:rsid w:val="001F7F5D"/>
    <w:rsid w:val="00226677"/>
    <w:rsid w:val="00251C57"/>
    <w:rsid w:val="0026140E"/>
    <w:rsid w:val="00263364"/>
    <w:rsid w:val="002855E4"/>
    <w:rsid w:val="00290B62"/>
    <w:rsid w:val="002A59DE"/>
    <w:rsid w:val="002B23A8"/>
    <w:rsid w:val="002E2189"/>
    <w:rsid w:val="002F5392"/>
    <w:rsid w:val="003104E6"/>
    <w:rsid w:val="00312D39"/>
    <w:rsid w:val="003164A6"/>
    <w:rsid w:val="003221BE"/>
    <w:rsid w:val="0032455C"/>
    <w:rsid w:val="00333942"/>
    <w:rsid w:val="00341FD1"/>
    <w:rsid w:val="0034562D"/>
    <w:rsid w:val="003835F1"/>
    <w:rsid w:val="003879C1"/>
    <w:rsid w:val="003B0E07"/>
    <w:rsid w:val="003B1F51"/>
    <w:rsid w:val="003B231C"/>
    <w:rsid w:val="003C75FF"/>
    <w:rsid w:val="003E279C"/>
    <w:rsid w:val="003E3F9F"/>
    <w:rsid w:val="00451F3E"/>
    <w:rsid w:val="004A2DC0"/>
    <w:rsid w:val="0050103C"/>
    <w:rsid w:val="005132C3"/>
    <w:rsid w:val="0053709A"/>
    <w:rsid w:val="00540263"/>
    <w:rsid w:val="00551A8D"/>
    <w:rsid w:val="00565C72"/>
    <w:rsid w:val="00567982"/>
    <w:rsid w:val="005760B9"/>
    <w:rsid w:val="00585708"/>
    <w:rsid w:val="005A37BE"/>
    <w:rsid w:val="005B40F2"/>
    <w:rsid w:val="005C2181"/>
    <w:rsid w:val="005C48CB"/>
    <w:rsid w:val="005F1C8B"/>
    <w:rsid w:val="006402DC"/>
    <w:rsid w:val="00656ED1"/>
    <w:rsid w:val="006A7614"/>
    <w:rsid w:val="006A7650"/>
    <w:rsid w:val="006B3FB9"/>
    <w:rsid w:val="006E0316"/>
    <w:rsid w:val="006E2652"/>
    <w:rsid w:val="006E3606"/>
    <w:rsid w:val="006E39BD"/>
    <w:rsid w:val="007359CF"/>
    <w:rsid w:val="00764C92"/>
    <w:rsid w:val="007A5C79"/>
    <w:rsid w:val="007D0C59"/>
    <w:rsid w:val="007D2894"/>
    <w:rsid w:val="007D74C4"/>
    <w:rsid w:val="007E0D8D"/>
    <w:rsid w:val="007F2AA0"/>
    <w:rsid w:val="0082248F"/>
    <w:rsid w:val="008237F2"/>
    <w:rsid w:val="00856415"/>
    <w:rsid w:val="0087089E"/>
    <w:rsid w:val="00872867"/>
    <w:rsid w:val="008C292E"/>
    <w:rsid w:val="008E3D9A"/>
    <w:rsid w:val="008E5E17"/>
    <w:rsid w:val="00905D4D"/>
    <w:rsid w:val="00913814"/>
    <w:rsid w:val="00936767"/>
    <w:rsid w:val="009618B2"/>
    <w:rsid w:val="009641E0"/>
    <w:rsid w:val="009C0044"/>
    <w:rsid w:val="009C6BFC"/>
    <w:rsid w:val="009D6DDB"/>
    <w:rsid w:val="00A34E56"/>
    <w:rsid w:val="00A35CE7"/>
    <w:rsid w:val="00A62A2C"/>
    <w:rsid w:val="00A62C1A"/>
    <w:rsid w:val="00A81038"/>
    <w:rsid w:val="00A965A2"/>
    <w:rsid w:val="00AC09AE"/>
    <w:rsid w:val="00AE0646"/>
    <w:rsid w:val="00B268AF"/>
    <w:rsid w:val="00B2DCEB"/>
    <w:rsid w:val="00B3793B"/>
    <w:rsid w:val="00B82172"/>
    <w:rsid w:val="00B87D71"/>
    <w:rsid w:val="00B97D06"/>
    <w:rsid w:val="00BE478B"/>
    <w:rsid w:val="00BE6A5E"/>
    <w:rsid w:val="00BF1C64"/>
    <w:rsid w:val="00C05764"/>
    <w:rsid w:val="00C07DF8"/>
    <w:rsid w:val="00C12007"/>
    <w:rsid w:val="00C30378"/>
    <w:rsid w:val="00C30788"/>
    <w:rsid w:val="00C47231"/>
    <w:rsid w:val="00C51652"/>
    <w:rsid w:val="00C74A90"/>
    <w:rsid w:val="00C92C5D"/>
    <w:rsid w:val="00CC5484"/>
    <w:rsid w:val="00D00832"/>
    <w:rsid w:val="00D221D5"/>
    <w:rsid w:val="00D80354"/>
    <w:rsid w:val="00D92743"/>
    <w:rsid w:val="00DC3CA3"/>
    <w:rsid w:val="00DE5A76"/>
    <w:rsid w:val="00DF2EC9"/>
    <w:rsid w:val="00E065E9"/>
    <w:rsid w:val="00E068EC"/>
    <w:rsid w:val="00E11388"/>
    <w:rsid w:val="00E363EC"/>
    <w:rsid w:val="00E368CC"/>
    <w:rsid w:val="00E70238"/>
    <w:rsid w:val="00E75E43"/>
    <w:rsid w:val="00E94753"/>
    <w:rsid w:val="00E97E90"/>
    <w:rsid w:val="00EA0B29"/>
    <w:rsid w:val="00ED090A"/>
    <w:rsid w:val="00F14931"/>
    <w:rsid w:val="00F3469F"/>
    <w:rsid w:val="00F40BC5"/>
    <w:rsid w:val="00F51E00"/>
    <w:rsid w:val="00F57E9C"/>
    <w:rsid w:val="00F75FEB"/>
    <w:rsid w:val="00FC7A52"/>
    <w:rsid w:val="00FD15A9"/>
    <w:rsid w:val="0248110F"/>
    <w:rsid w:val="08C16306"/>
    <w:rsid w:val="0C46C6E7"/>
    <w:rsid w:val="1956297C"/>
    <w:rsid w:val="1A1D24B0"/>
    <w:rsid w:val="1CA6812F"/>
    <w:rsid w:val="1DA43BD4"/>
    <w:rsid w:val="1F04B20E"/>
    <w:rsid w:val="222F9324"/>
    <w:rsid w:val="2AF5F76E"/>
    <w:rsid w:val="31CB47DA"/>
    <w:rsid w:val="4005ADF2"/>
    <w:rsid w:val="474E83F6"/>
    <w:rsid w:val="4A1DDC29"/>
    <w:rsid w:val="4D384DAA"/>
    <w:rsid w:val="4D8E75C7"/>
    <w:rsid w:val="5022019D"/>
    <w:rsid w:val="616B8B6B"/>
    <w:rsid w:val="61B0A777"/>
    <w:rsid w:val="61CC1B24"/>
    <w:rsid w:val="6EA1E828"/>
    <w:rsid w:val="6FFC14C5"/>
    <w:rsid w:val="70DDC032"/>
    <w:rsid w:val="73C33573"/>
    <w:rsid w:val="745DBCBD"/>
    <w:rsid w:val="78A5417B"/>
    <w:rsid w:val="78D559C1"/>
    <w:rsid w:val="7F49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144D1"/>
  <w15:docId w15:val="{339C42FD-D3F9-4BB9-B048-5A66697D3E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656ED1"/>
  </w:style>
  <w:style w:type="paragraph" w:styleId="Heading1">
    <w:name w:val="heading 1"/>
    <w:basedOn w:val="Normal"/>
    <w:next w:val="Normal"/>
    <w:qFormat/>
    <w:rsid w:val="00551A8D"/>
    <w:pPr>
      <w:keepNext/>
      <w:numPr>
        <w:numId w:val="4"/>
      </w:numPr>
      <w:jc w:val="both"/>
      <w:outlineLvl w:val="0"/>
    </w:pPr>
    <w:rPr>
      <w:rFonts w:ascii="Garamond" w:hAnsi="Garamond"/>
      <w:b/>
      <w:sz w:val="32"/>
    </w:rPr>
  </w:style>
  <w:style w:type="paragraph" w:styleId="Heading2">
    <w:name w:val="heading 2"/>
    <w:basedOn w:val="Normal"/>
    <w:next w:val="Normal"/>
    <w:qFormat/>
    <w:rsid w:val="00551A8D"/>
    <w:pPr>
      <w:keepNext/>
      <w:numPr>
        <w:ilvl w:val="1"/>
        <w:numId w:val="4"/>
      </w:numPr>
      <w:outlineLvl w:val="1"/>
    </w:pPr>
    <w:rPr>
      <w:rFonts w:ascii="Arial" w:hAnsi="Arial"/>
      <w:b/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qFormat/>
    <w:rsid w:val="00551A8D"/>
    <w:pPr>
      <w:jc w:val="center"/>
    </w:pPr>
    <w:rPr>
      <w:rFonts w:ascii="BernhardFashion BT" w:hAnsi="BernhardFashion BT"/>
      <w:sz w:val="72"/>
    </w:rPr>
  </w:style>
  <w:style w:type="paragraph" w:styleId="Subtitle">
    <w:name w:val="Subtitle"/>
    <w:basedOn w:val="Normal"/>
    <w:qFormat/>
    <w:rsid w:val="00551A8D"/>
    <w:pPr>
      <w:jc w:val="center"/>
    </w:pPr>
    <w:rPr>
      <w:rFonts w:ascii="BernhardFashion BT" w:hAnsi="BernhardFashion BT"/>
      <w:sz w:val="32"/>
    </w:rPr>
  </w:style>
  <w:style w:type="paragraph" w:styleId="Testo" w:customStyle="1">
    <w:name w:val="Testo"/>
    <w:basedOn w:val="Normal"/>
    <w:rsid w:val="00551A8D"/>
    <w:pPr>
      <w:spacing w:line="360" w:lineRule="auto"/>
      <w:jc w:val="both"/>
    </w:pPr>
    <w:rPr>
      <w:rFonts w:ascii="Garamond" w:hAnsi="Garamond"/>
      <w:sz w:val="24"/>
    </w:rPr>
  </w:style>
  <w:style w:type="paragraph" w:styleId="Testata" w:customStyle="1">
    <w:name w:val="Testata"/>
    <w:basedOn w:val="Testo"/>
    <w:rsid w:val="00551A8D"/>
    <w:pPr>
      <w:jc w:val="right"/>
    </w:pPr>
    <w:rPr>
      <w:b/>
      <w:sz w:val="36"/>
    </w:rPr>
  </w:style>
  <w:style w:type="paragraph" w:styleId="TOC1">
    <w:name w:val="toc 1"/>
    <w:basedOn w:val="Normal"/>
    <w:next w:val="Normal"/>
    <w:autoRedefine/>
    <w:semiHidden/>
    <w:rsid w:val="00551A8D"/>
    <w:pPr>
      <w:spacing w:before="360" w:after="360"/>
    </w:pPr>
    <w:rPr>
      <w:b/>
      <w:caps/>
      <w:sz w:val="22"/>
      <w:u w:val="single"/>
    </w:rPr>
  </w:style>
  <w:style w:type="paragraph" w:styleId="TOC2">
    <w:name w:val="toc 2"/>
    <w:basedOn w:val="Normal"/>
    <w:next w:val="Normal"/>
    <w:autoRedefine/>
    <w:semiHidden/>
    <w:rsid w:val="00551A8D"/>
    <w:rPr>
      <w:b/>
      <w:smallCaps/>
      <w:sz w:val="22"/>
    </w:rPr>
  </w:style>
  <w:style w:type="paragraph" w:styleId="TOC3">
    <w:name w:val="toc 3"/>
    <w:basedOn w:val="Normal"/>
    <w:next w:val="Normal"/>
    <w:autoRedefine/>
    <w:semiHidden/>
    <w:rsid w:val="00551A8D"/>
    <w:rPr>
      <w:smallCaps/>
      <w:sz w:val="22"/>
    </w:rPr>
  </w:style>
  <w:style w:type="paragraph" w:styleId="TOC4">
    <w:name w:val="toc 4"/>
    <w:basedOn w:val="Normal"/>
    <w:next w:val="Normal"/>
    <w:autoRedefine/>
    <w:semiHidden/>
    <w:rsid w:val="00551A8D"/>
    <w:rPr>
      <w:sz w:val="22"/>
    </w:rPr>
  </w:style>
  <w:style w:type="paragraph" w:styleId="TOC5">
    <w:name w:val="toc 5"/>
    <w:basedOn w:val="Normal"/>
    <w:next w:val="Normal"/>
    <w:autoRedefine/>
    <w:semiHidden/>
    <w:rsid w:val="00551A8D"/>
    <w:rPr>
      <w:sz w:val="22"/>
    </w:rPr>
  </w:style>
  <w:style w:type="paragraph" w:styleId="TOC6">
    <w:name w:val="toc 6"/>
    <w:basedOn w:val="Normal"/>
    <w:next w:val="Normal"/>
    <w:autoRedefine/>
    <w:semiHidden/>
    <w:rsid w:val="00551A8D"/>
    <w:rPr>
      <w:sz w:val="22"/>
    </w:rPr>
  </w:style>
  <w:style w:type="paragraph" w:styleId="TOC7">
    <w:name w:val="toc 7"/>
    <w:basedOn w:val="Normal"/>
    <w:next w:val="Normal"/>
    <w:autoRedefine/>
    <w:semiHidden/>
    <w:rsid w:val="00551A8D"/>
    <w:rPr>
      <w:sz w:val="22"/>
    </w:rPr>
  </w:style>
  <w:style w:type="paragraph" w:styleId="TOC8">
    <w:name w:val="toc 8"/>
    <w:basedOn w:val="Normal"/>
    <w:next w:val="Normal"/>
    <w:autoRedefine/>
    <w:semiHidden/>
    <w:rsid w:val="00551A8D"/>
    <w:rPr>
      <w:sz w:val="22"/>
    </w:rPr>
  </w:style>
  <w:style w:type="paragraph" w:styleId="TOC9">
    <w:name w:val="toc 9"/>
    <w:basedOn w:val="Normal"/>
    <w:next w:val="Normal"/>
    <w:autoRedefine/>
    <w:semiHidden/>
    <w:rsid w:val="00551A8D"/>
    <w:rPr>
      <w:sz w:val="22"/>
    </w:rPr>
  </w:style>
  <w:style w:type="character" w:styleId="Hyperlink">
    <w:name w:val="Hyperlink"/>
    <w:basedOn w:val="DefaultParagraphFont"/>
    <w:rsid w:val="00551A8D"/>
    <w:rPr>
      <w:rFonts w:cs="Times New Roman"/>
      <w:color w:val="0000FF"/>
      <w:u w:val="single"/>
    </w:rPr>
  </w:style>
  <w:style w:type="paragraph" w:styleId="Footer">
    <w:name w:val="footer"/>
    <w:basedOn w:val="Normal"/>
    <w:rsid w:val="00551A8D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  <w:rsid w:val="00551A8D"/>
    <w:rPr>
      <w:rFonts w:cs="Times New Roman"/>
    </w:rPr>
  </w:style>
  <w:style w:type="paragraph" w:styleId="Header">
    <w:name w:val="header"/>
    <w:basedOn w:val="Normal"/>
    <w:rsid w:val="00551A8D"/>
    <w:pPr>
      <w:tabs>
        <w:tab w:val="center" w:pos="4819"/>
        <w:tab w:val="right" w:pos="9638"/>
      </w:tabs>
    </w:pPr>
  </w:style>
  <w:style w:type="paragraph" w:styleId="Revisione1" w:customStyle="1">
    <w:name w:val="Revisione1"/>
    <w:hidden/>
    <w:semiHidden/>
    <w:rsid w:val="001648B2"/>
  </w:style>
  <w:style w:type="paragraph" w:styleId="BalloonText">
    <w:name w:val="Balloon Text"/>
    <w:basedOn w:val="Normal"/>
    <w:link w:val="BalloonTextChar"/>
    <w:rsid w:val="001648B2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locked/>
    <w:rsid w:val="001648B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1648B2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rsid w:val="001648B2"/>
  </w:style>
  <w:style w:type="character" w:styleId="CommentTextChar" w:customStyle="1">
    <w:name w:val="Comment Text Char"/>
    <w:basedOn w:val="DefaultParagraphFont"/>
    <w:link w:val="CommentText"/>
    <w:locked/>
    <w:rsid w:val="001648B2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rsid w:val="001648B2"/>
    <w:rPr>
      <w:b/>
      <w:bCs/>
    </w:rPr>
  </w:style>
  <w:style w:type="character" w:styleId="CommentSubjectChar" w:customStyle="1">
    <w:name w:val="Comment Subject Char"/>
    <w:basedOn w:val="CommentTextChar"/>
    <w:link w:val="CommentSubject"/>
    <w:locked/>
    <w:rsid w:val="001648B2"/>
    <w:rPr>
      <w:rFonts w:cs="Times New Roman"/>
      <w:b/>
      <w:bCs/>
    </w:rPr>
  </w:style>
  <w:style w:type="table" w:styleId="TableGrid">
    <w:name w:val="Table Grid"/>
    <w:basedOn w:val="TableNormal"/>
    <w:rsid w:val="0005259E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7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63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54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9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0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9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4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51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59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44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5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ac7751640a964b2d" Type="http://schemas.microsoft.com/office/2020/10/relationships/intelligence" Target="intelligence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mi\Microsoft\Office\Modelli\Associazione\CartaIntestata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CartaIntestata.dot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Il Viale della Formica</dc:title>
  <dc:subject/>
  <dc:creator>Carlo Folini</dc:creator>
  <keywords/>
  <lastModifiedBy>admin</lastModifiedBy>
  <revision>34</revision>
  <lastPrinted>2009-09-29T22:38:00.0000000Z</lastPrinted>
  <dcterms:created xsi:type="dcterms:W3CDTF">2023-06-19T19:19:00.0000000Z</dcterms:created>
  <dcterms:modified xsi:type="dcterms:W3CDTF">2025-05-22T19:42:40.5384975Z</dcterms:modified>
  <dc:description/>
  <dc:identifier/>
  <dc:language/>
</coreProperties>
</file>